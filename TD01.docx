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3DAC3" w14:textId="262619B1" w:rsidR="00A10484" w:rsidRDefault="00923E23">
      <w:pPr>
        <w:pStyle w:val="Titre"/>
      </w:pPr>
      <w:r>
        <w:t>TD01</w:t>
      </w:r>
    </w:p>
    <w:p w14:paraId="69EC6F9C" w14:textId="02996758" w:rsidR="00855982" w:rsidRDefault="00923E23" w:rsidP="00855982">
      <w:pPr>
        <w:pStyle w:val="Titre1"/>
      </w:pPr>
      <w:r>
        <w:t>Partie 5</w:t>
      </w:r>
    </w:p>
    <w:p w14:paraId="57F2E79F" w14:textId="565B0AD5" w:rsidR="001F7791" w:rsidRPr="001F7791" w:rsidRDefault="001F7791" w:rsidP="001F7791">
      <w:r>
        <w:t>5.1 – 5.2</w:t>
      </w:r>
    </w:p>
    <w:p w14:paraId="22AC0730" w14:textId="77903BED" w:rsidR="00855982" w:rsidRDefault="00CA6C98" w:rsidP="00923E23">
      <w:r w:rsidRPr="00CA6C98">
        <w:drawing>
          <wp:inline distT="0" distB="0" distL="0" distR="0" wp14:anchorId="7357F120" wp14:editId="04C32A06">
            <wp:extent cx="5732145" cy="3253740"/>
            <wp:effectExtent l="0" t="0" r="1905" b="3810"/>
            <wp:docPr id="10272751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75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5CB2" w14:textId="4ADB486E" w:rsidR="00923E23" w:rsidRDefault="001F7791" w:rsidP="00923E23">
      <w:r>
        <w:t>5.3</w:t>
      </w:r>
    </w:p>
    <w:p w14:paraId="31E491B9" w14:textId="2C5F80B8" w:rsidR="001F7791" w:rsidRDefault="00CA6C98" w:rsidP="00923E23">
      <w:r w:rsidRPr="00CA6C98">
        <w:drawing>
          <wp:inline distT="0" distB="0" distL="0" distR="0" wp14:anchorId="66D9E377" wp14:editId="23BC7FEA">
            <wp:extent cx="5732145" cy="766445"/>
            <wp:effectExtent l="0" t="0" r="1905" b="0"/>
            <wp:docPr id="17476744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74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AAA1" w14:textId="24565989" w:rsidR="007F4BB1" w:rsidRDefault="00CA6C98" w:rsidP="00923E23">
      <w:r w:rsidRPr="00CA6C98">
        <w:drawing>
          <wp:inline distT="0" distB="0" distL="0" distR="0" wp14:anchorId="1FB5ACDF" wp14:editId="20CA9997">
            <wp:extent cx="5732145" cy="629920"/>
            <wp:effectExtent l="0" t="0" r="1905" b="0"/>
            <wp:docPr id="17562533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53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2509" w14:textId="470C6C5A" w:rsidR="007F4BB1" w:rsidRDefault="00CA6C98" w:rsidP="00923E23">
      <w:r w:rsidRPr="00CA6C98">
        <w:drawing>
          <wp:inline distT="0" distB="0" distL="0" distR="0" wp14:anchorId="42A596A8" wp14:editId="0B39DFFA">
            <wp:extent cx="5732145" cy="413385"/>
            <wp:effectExtent l="0" t="0" r="1905" b="5715"/>
            <wp:docPr id="8920953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95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8CDA" w14:textId="77777777" w:rsidR="00CA6C98" w:rsidRDefault="00CA6C98" w:rsidP="00923E23"/>
    <w:p w14:paraId="486BDD05" w14:textId="77777777" w:rsidR="00CA6C98" w:rsidRDefault="00CA6C98" w:rsidP="00923E23"/>
    <w:p w14:paraId="588317B9" w14:textId="77777777" w:rsidR="00CA6C98" w:rsidRDefault="00CA6C98" w:rsidP="00923E23"/>
    <w:p w14:paraId="71F5AC74" w14:textId="77777777" w:rsidR="00CA6C98" w:rsidRDefault="00CA6C98" w:rsidP="00923E23"/>
    <w:p w14:paraId="74FADE40" w14:textId="29DE1E85" w:rsidR="007F4BB1" w:rsidRDefault="007F4BB1" w:rsidP="007F4BB1">
      <w:pPr>
        <w:pStyle w:val="Titre1"/>
      </w:pPr>
      <w:r>
        <w:lastRenderedPageBreak/>
        <w:t>Partie 6</w:t>
      </w:r>
    </w:p>
    <w:p w14:paraId="6DF1C5C0" w14:textId="1A5F0979" w:rsidR="00CA6C98" w:rsidRPr="00CA6C98" w:rsidRDefault="00CA6C98" w:rsidP="00CA6C98">
      <w:r>
        <w:t>6.1</w:t>
      </w:r>
    </w:p>
    <w:p w14:paraId="0E150A4A" w14:textId="4D02A726" w:rsidR="007F4BB1" w:rsidRDefault="00CA6C98" w:rsidP="007F4BB1">
      <w:r w:rsidRPr="00CA6C98">
        <w:drawing>
          <wp:inline distT="0" distB="0" distL="0" distR="0" wp14:anchorId="79D33943" wp14:editId="34742DC3">
            <wp:extent cx="5732145" cy="2013585"/>
            <wp:effectExtent l="0" t="0" r="1905" b="5715"/>
            <wp:docPr id="18314675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67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E50C" w14:textId="2C469103" w:rsidR="00CA6C98" w:rsidRDefault="000A67FD" w:rsidP="007F4BB1">
      <w:r w:rsidRPr="000A67FD">
        <w:drawing>
          <wp:inline distT="0" distB="0" distL="0" distR="0" wp14:anchorId="2A35DCC9" wp14:editId="5F3F73E2">
            <wp:extent cx="5732145" cy="1340485"/>
            <wp:effectExtent l="0" t="0" r="1905" b="0"/>
            <wp:docPr id="2383110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11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309F" w14:textId="2E6A3AAA" w:rsidR="000A67FD" w:rsidRDefault="000A67FD" w:rsidP="007F4BB1">
      <w:r w:rsidRPr="000A67FD">
        <w:drawing>
          <wp:inline distT="0" distB="0" distL="0" distR="0" wp14:anchorId="3C5950EB" wp14:editId="3B793D79">
            <wp:extent cx="5732145" cy="2621915"/>
            <wp:effectExtent l="0" t="0" r="1905" b="6985"/>
            <wp:docPr id="7945839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83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4B2E" w14:textId="30A1DF97" w:rsidR="000A67FD" w:rsidRDefault="000A67FD" w:rsidP="007F4BB1">
      <w:r w:rsidRPr="000A67FD">
        <w:lastRenderedPageBreak/>
        <w:drawing>
          <wp:inline distT="0" distB="0" distL="0" distR="0" wp14:anchorId="4D0B633F" wp14:editId="6D47DFD2">
            <wp:extent cx="5732145" cy="2565400"/>
            <wp:effectExtent l="0" t="0" r="1905" b="6350"/>
            <wp:docPr id="12261783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783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F5A9" w14:textId="50EEA48A" w:rsidR="000A67FD" w:rsidRDefault="00FA5D9E" w:rsidP="00FA5D9E">
      <w:pPr>
        <w:pStyle w:val="Titre1"/>
      </w:pPr>
      <w:r>
        <w:t>Partie 7</w:t>
      </w:r>
    </w:p>
    <w:p w14:paraId="05B7BE53" w14:textId="3B685797" w:rsidR="00FA5D9E" w:rsidRDefault="00FA5D9E" w:rsidP="00FA5D9E">
      <w:r>
        <w:t>7.1</w:t>
      </w:r>
    </w:p>
    <w:p w14:paraId="4F909361" w14:textId="4F6F030C" w:rsidR="00FA5D9E" w:rsidRDefault="00FA5D9E" w:rsidP="00FA5D9E">
      <w:r w:rsidRPr="00FA5D9E">
        <w:drawing>
          <wp:inline distT="0" distB="0" distL="0" distR="0" wp14:anchorId="70D4BCD2" wp14:editId="323792E5">
            <wp:extent cx="5732145" cy="259715"/>
            <wp:effectExtent l="0" t="0" r="1905" b="6985"/>
            <wp:docPr id="15495716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716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CA2D" w14:textId="2602BCCE" w:rsidR="00FA5D9E" w:rsidRDefault="00FA5D9E" w:rsidP="00FA5D9E">
      <w:r>
        <w:t>7.2</w:t>
      </w:r>
    </w:p>
    <w:p w14:paraId="16394A51" w14:textId="654773A9" w:rsidR="00FA5D9E" w:rsidRDefault="00FA5D9E" w:rsidP="00FA5D9E">
      <w:r w:rsidRPr="00FA5D9E">
        <w:drawing>
          <wp:inline distT="0" distB="0" distL="0" distR="0" wp14:anchorId="012D14FB" wp14:editId="32C39FF0">
            <wp:extent cx="5732145" cy="324485"/>
            <wp:effectExtent l="0" t="0" r="1905" b="0"/>
            <wp:docPr id="19904846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84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A12F" w14:textId="328DB45E" w:rsidR="00FA5D9E" w:rsidRDefault="00FA5D9E" w:rsidP="00FA5D9E">
      <w:r>
        <w:t>7.3</w:t>
      </w:r>
    </w:p>
    <w:p w14:paraId="0AD32E2B" w14:textId="6A24494F" w:rsidR="00FA5D9E" w:rsidRDefault="00FA5D9E" w:rsidP="00FA5D9E">
      <w:r w:rsidRPr="00FA5D9E">
        <w:drawing>
          <wp:inline distT="0" distB="0" distL="0" distR="0" wp14:anchorId="0D1D426E" wp14:editId="0738D1AD">
            <wp:extent cx="5732145" cy="2312035"/>
            <wp:effectExtent l="0" t="0" r="1905" b="0"/>
            <wp:docPr id="3532686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686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163E" w14:textId="77777777" w:rsidR="00FA5D9E" w:rsidRPr="00FA5D9E" w:rsidRDefault="00FA5D9E" w:rsidP="00FA5D9E"/>
    <w:sectPr w:rsidR="00FA5D9E" w:rsidRPr="00FA5D9E" w:rsidSect="00855982">
      <w:footerReference w:type="default" r:id="rId21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0E587" w14:textId="77777777" w:rsidR="00072819" w:rsidRDefault="00072819" w:rsidP="00855982">
      <w:pPr>
        <w:spacing w:after="0" w:line="240" w:lineRule="auto"/>
      </w:pPr>
      <w:r>
        <w:separator/>
      </w:r>
    </w:p>
  </w:endnote>
  <w:endnote w:type="continuationSeparator" w:id="0">
    <w:p w14:paraId="630C19CE" w14:textId="77777777" w:rsidR="00072819" w:rsidRDefault="00072819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1D5DE2" w14:textId="77777777" w:rsidR="00855982" w:rsidRDefault="00855982">
        <w:pPr>
          <w:pStyle w:val="Pieddepage"/>
        </w:pPr>
        <w:r>
          <w:rPr>
            <w:lang w:bidi="fr-FR"/>
          </w:rPr>
          <w:fldChar w:fldCharType="begin"/>
        </w:r>
        <w:r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 w:rsidR="009F23B5">
          <w:rPr>
            <w:noProof/>
            <w:lang w:bidi="fr-FR"/>
          </w:rPr>
          <w:t>1</w:t>
        </w:r>
        <w:r>
          <w:rPr>
            <w:noProof/>
            <w:lang w:bidi="fr-F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00836" w14:textId="77777777" w:rsidR="00072819" w:rsidRDefault="00072819" w:rsidP="00855982">
      <w:pPr>
        <w:spacing w:after="0" w:line="240" w:lineRule="auto"/>
      </w:pPr>
      <w:r>
        <w:separator/>
      </w:r>
    </w:p>
  </w:footnote>
  <w:footnote w:type="continuationSeparator" w:id="0">
    <w:p w14:paraId="7429EEF9" w14:textId="77777777" w:rsidR="00072819" w:rsidRDefault="00072819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9A3F7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53390939">
    <w:abstractNumId w:val="14"/>
  </w:num>
  <w:num w:numId="2" w16cid:durableId="11452443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0324181">
    <w:abstractNumId w:val="14"/>
  </w:num>
  <w:num w:numId="4" w16cid:durableId="2004425703">
    <w:abstractNumId w:val="14"/>
  </w:num>
  <w:num w:numId="5" w16cid:durableId="708258275">
    <w:abstractNumId w:val="14"/>
  </w:num>
  <w:num w:numId="6" w16cid:durableId="817838872">
    <w:abstractNumId w:val="14"/>
  </w:num>
  <w:num w:numId="7" w16cid:durableId="1008098085">
    <w:abstractNumId w:val="14"/>
  </w:num>
  <w:num w:numId="8" w16cid:durableId="1028724651">
    <w:abstractNumId w:val="14"/>
  </w:num>
  <w:num w:numId="9" w16cid:durableId="901062800">
    <w:abstractNumId w:val="14"/>
  </w:num>
  <w:num w:numId="10" w16cid:durableId="2056393635">
    <w:abstractNumId w:val="14"/>
  </w:num>
  <w:num w:numId="11" w16cid:durableId="1459182343">
    <w:abstractNumId w:val="14"/>
  </w:num>
  <w:num w:numId="12" w16cid:durableId="596715604">
    <w:abstractNumId w:val="14"/>
  </w:num>
  <w:num w:numId="13" w16cid:durableId="1837333161">
    <w:abstractNumId w:val="10"/>
  </w:num>
  <w:num w:numId="14" w16cid:durableId="1652052538">
    <w:abstractNumId w:val="17"/>
  </w:num>
  <w:num w:numId="15" w16cid:durableId="213472903">
    <w:abstractNumId w:val="11"/>
  </w:num>
  <w:num w:numId="16" w16cid:durableId="1558279887">
    <w:abstractNumId w:val="12"/>
  </w:num>
  <w:num w:numId="17" w16cid:durableId="1542397334">
    <w:abstractNumId w:val="9"/>
  </w:num>
  <w:num w:numId="18" w16cid:durableId="1928883310">
    <w:abstractNumId w:val="7"/>
  </w:num>
  <w:num w:numId="19" w16cid:durableId="186143476">
    <w:abstractNumId w:val="6"/>
  </w:num>
  <w:num w:numId="20" w16cid:durableId="1758937189">
    <w:abstractNumId w:val="5"/>
  </w:num>
  <w:num w:numId="21" w16cid:durableId="1022971969">
    <w:abstractNumId w:val="4"/>
  </w:num>
  <w:num w:numId="22" w16cid:durableId="645280710">
    <w:abstractNumId w:val="8"/>
  </w:num>
  <w:num w:numId="23" w16cid:durableId="2126078917">
    <w:abstractNumId w:val="3"/>
  </w:num>
  <w:num w:numId="24" w16cid:durableId="496193291">
    <w:abstractNumId w:val="2"/>
  </w:num>
  <w:num w:numId="25" w16cid:durableId="1102720163">
    <w:abstractNumId w:val="1"/>
  </w:num>
  <w:num w:numId="26" w16cid:durableId="1412390652">
    <w:abstractNumId w:val="0"/>
  </w:num>
  <w:num w:numId="27" w16cid:durableId="725762752">
    <w:abstractNumId w:val="13"/>
  </w:num>
  <w:num w:numId="28" w16cid:durableId="789587668">
    <w:abstractNumId w:val="15"/>
  </w:num>
  <w:num w:numId="29" w16cid:durableId="12276916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23"/>
    <w:rsid w:val="00072819"/>
    <w:rsid w:val="000A67FD"/>
    <w:rsid w:val="00140A10"/>
    <w:rsid w:val="001D4362"/>
    <w:rsid w:val="001F7791"/>
    <w:rsid w:val="007833A7"/>
    <w:rsid w:val="007F4BB1"/>
    <w:rsid w:val="00855982"/>
    <w:rsid w:val="00923E23"/>
    <w:rsid w:val="009F23B5"/>
    <w:rsid w:val="00A10484"/>
    <w:rsid w:val="00CA6C98"/>
    <w:rsid w:val="00FA5D9E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4124F"/>
  <w15:chartTrackingRefBased/>
  <w15:docId w15:val="{F9E4A5E8-73BD-44C3-8E49-3DD97BF4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C"/>
  </w:style>
  <w:style w:type="paragraph" w:styleId="Titre1">
    <w:name w:val="heading 1"/>
    <w:basedOn w:val="Normal"/>
    <w:next w:val="Normal"/>
    <w:link w:val="Titre1C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link w:val="TitreC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855982"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55982"/>
  </w:style>
  <w:style w:type="character" w:customStyle="1" w:styleId="Titre1Car">
    <w:name w:val="Titre 1 Car"/>
    <w:basedOn w:val="Policepardfaut"/>
    <w:link w:val="Titre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itre5Car">
    <w:name w:val="Titre 5 Car"/>
    <w:basedOn w:val="Policepardfaut"/>
    <w:link w:val="Titre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855982"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55982"/>
  </w:style>
  <w:style w:type="paragraph" w:styleId="Lgende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D4362"/>
    <w:rPr>
      <w:rFonts w:ascii="Segoe UI" w:hAnsi="Segoe UI" w:cs="Segoe UI"/>
      <w:szCs w:val="18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1D4362"/>
    <w:rPr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1D4362"/>
    <w:rPr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D4362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4362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436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4362"/>
    <w:rPr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1D4362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1D4362"/>
    <w:rPr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D4362"/>
    <w:rPr>
      <w:szCs w:val="20"/>
    </w:rPr>
  </w:style>
  <w:style w:type="character" w:styleId="CodeHTML">
    <w:name w:val="HTML Code"/>
    <w:basedOn w:val="Policepardfau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D4362"/>
    <w:rPr>
      <w:rFonts w:ascii="Consolas" w:hAnsi="Consolas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Textedemacro">
    <w:name w:val="macro"/>
    <w:link w:val="TextedemacroC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1D4362"/>
    <w:rPr>
      <w:rFonts w:ascii="Consolas" w:hAnsi="Consolas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1D4362"/>
    <w:rPr>
      <w:rFonts w:ascii="Consolas" w:hAnsi="Consolas"/>
      <w:szCs w:val="21"/>
    </w:rPr>
  </w:style>
  <w:style w:type="paragraph" w:styleId="Normalcentr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Lienhypertextesuivivisit">
    <w:name w:val="FollowedHyperlink"/>
    <w:basedOn w:val="Policepardfau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Lienhypertexte">
    <w:name w:val="Hyperlink"/>
    <w:basedOn w:val="Policepardfau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Textedelespacerserv">
    <w:name w:val="Placeholder Text"/>
    <w:basedOn w:val="Policepardfaut"/>
    <w:uiPriority w:val="99"/>
    <w:semiHidden/>
    <w:rsid w:val="007833A7"/>
    <w:rPr>
      <w:color w:val="595959" w:themeColor="text1" w:themeTint="A6"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FD262C"/>
    <w:rPr>
      <w:i/>
      <w:iCs/>
      <w:color w:val="B35E06" w:themeColor="accent1" w:themeShade="BF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is\AppData\Roaming\Microsoft\Templates\Conception%20Rapport%20(vierge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Conception Rapport (vierge).dotx</Template>
  <TotalTime>34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Yanis Oufriha</dc:creator>
  <cp:lastModifiedBy>Yanis Oufriha</cp:lastModifiedBy>
  <cp:revision>5</cp:revision>
  <dcterms:created xsi:type="dcterms:W3CDTF">2026-10-07T16:23:00Z</dcterms:created>
  <dcterms:modified xsi:type="dcterms:W3CDTF">2026-10-07T16:57:00Z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